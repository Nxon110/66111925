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12960"/>
      </w:tblGrid>
      <w:tr w:rsidR="00AA0737" w:rsidTr="00AA0737">
        <w:trPr>
          <w:trHeight w:val="3324"/>
          <w:jc w:val="center"/>
        </w:trPr>
        <w:tc>
          <w:tcPr>
            <w:tcW w:w="12960" w:type="dxa"/>
            <w:vAlign w:val="bottom"/>
          </w:tcPr>
          <w:p w:rsidR="00AA0737" w:rsidRDefault="002D34BC" w:rsidP="00AA0737">
            <w:pPr>
              <w:pStyle w:val="Title"/>
            </w:pPr>
            <w:r>
              <w:t xml:space="preserve"> My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</w:tcPr>
          <w:p w:rsidR="00AA0737" w:rsidRDefault="002D34BC" w:rsidP="00AA0737">
            <w:pPr>
              <w:pStyle w:val="Subtitle"/>
            </w:pPr>
            <w:r>
              <w:t>Project</w:t>
            </w:r>
          </w:p>
        </w:tc>
      </w:tr>
    </w:tbl>
    <w:p w:rsidR="002D34BC" w:rsidRDefault="002D34BC" w:rsidP="00AA0737">
      <w:pPr>
        <w:pStyle w:val="BodyText"/>
      </w:pPr>
    </w:p>
    <w:p w:rsidR="002D34BC" w:rsidRPr="002D34BC" w:rsidRDefault="002D34BC" w:rsidP="002D34BC"/>
    <w:p w:rsidR="002D34BC" w:rsidRPr="002D34BC" w:rsidRDefault="002D34BC" w:rsidP="002D34BC"/>
    <w:p w:rsidR="002D34BC" w:rsidRPr="002D34BC" w:rsidRDefault="002D34BC" w:rsidP="002D34BC">
      <w:pPr>
        <w:rPr>
          <w:rFonts w:cstheme="minorBidi"/>
          <w:sz w:val="60"/>
          <w:szCs w:val="60"/>
          <w:lang w:bidi="th-TH"/>
        </w:rPr>
      </w:pPr>
      <w:r w:rsidRPr="002D34BC">
        <w:rPr>
          <w:rFonts w:cstheme="minorBidi" w:hint="cs"/>
          <w:sz w:val="60"/>
          <w:szCs w:val="60"/>
          <w:cs/>
          <w:lang w:bidi="th-TH"/>
        </w:rPr>
        <w:t>ไม่มี</w:t>
      </w:r>
      <w:bookmarkStart w:id="0" w:name="_GoBack"/>
      <w:bookmarkEnd w:id="0"/>
    </w:p>
    <w:p w:rsidR="002D34BC" w:rsidRDefault="002D34BC" w:rsidP="002D34BC"/>
    <w:p w:rsidR="002D34BC" w:rsidRPr="002D34BC" w:rsidRDefault="002D34BC">
      <w:pPr>
        <w:rPr>
          <w:rFonts w:cstheme="minorBidi"/>
          <w:sz w:val="60"/>
          <w:szCs w:val="60"/>
          <w:lang w:bidi="th-TH"/>
        </w:rPr>
      </w:pPr>
    </w:p>
    <w:sectPr w:rsidR="002D34BC" w:rsidRPr="002D34BC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0027" w:rsidRDefault="005B0027" w:rsidP="003F140B">
      <w:r>
        <w:separator/>
      </w:r>
    </w:p>
  </w:endnote>
  <w:endnote w:type="continuationSeparator" w:id="0">
    <w:p w:rsidR="005B0027" w:rsidRDefault="005B0027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Kodchiang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0027" w:rsidRDefault="005B0027" w:rsidP="003F140B">
      <w:r>
        <w:separator/>
      </w:r>
    </w:p>
  </w:footnote>
  <w:footnote w:type="continuationSeparator" w:id="0">
    <w:p w:rsidR="005B0027" w:rsidRDefault="005B0027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EEBF757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BC"/>
    <w:rsid w:val="0006192F"/>
    <w:rsid w:val="001B24AF"/>
    <w:rsid w:val="002D34BC"/>
    <w:rsid w:val="003F140B"/>
    <w:rsid w:val="004E338A"/>
    <w:rsid w:val="0050334E"/>
    <w:rsid w:val="005B0027"/>
    <w:rsid w:val="00657B53"/>
    <w:rsid w:val="0069082D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0"/>
  <w15:docId w15:val="{F7776B44-6756-4077-8513-3E09C978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PU\AppData\Roaming\Microsoft\Templates\Employee%20of%20the%20month%20certificate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DPU</dc:creator>
  <cp:keywords/>
  <dc:description/>
  <cp:lastModifiedBy>DPU</cp:lastModifiedBy>
  <cp:revision>1</cp:revision>
  <dcterms:created xsi:type="dcterms:W3CDTF">2024-10-17T09:27:00Z</dcterms:created>
  <dcterms:modified xsi:type="dcterms:W3CDTF">2024-10-17T09:29:00Z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